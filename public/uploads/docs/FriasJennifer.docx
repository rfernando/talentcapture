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E006A9" w14:textId="77777777" w:rsidR="00527F0C" w:rsidRPr="00527F0C" w:rsidRDefault="00527F0C" w:rsidP="00527F0C">
      <w:pPr>
        <w:pStyle w:val="Title"/>
        <w:rPr>
          <w:b/>
          <w:color w:val="auto"/>
          <w:sz w:val="22"/>
          <w:szCs w:val="22"/>
        </w:rPr>
      </w:pPr>
      <w:r>
        <w:rPr>
          <w:b/>
          <w:color w:val="auto"/>
          <w:sz w:val="22"/>
          <w:szCs w:val="22"/>
        </w:rPr>
        <w:t>Submitted By:  Jeff Oliver, RCR, LLC., 832.258.1367</w:t>
      </w:r>
      <w:bookmarkStart w:id="0" w:name="_GoBack"/>
      <w:bookmarkEnd w:id="0"/>
    </w:p>
    <w:p w14:paraId="6D6C69D8" w14:textId="77777777" w:rsidR="00496DB3" w:rsidRDefault="00652917">
      <w:pPr>
        <w:pStyle w:val="Title"/>
      </w:pPr>
      <w:r>
        <w:t>‍‍</w:t>
      </w:r>
      <w:sdt>
        <w:sdtPr>
          <w:alias w:val="Your Name"/>
          <w:tag w:val=""/>
          <w:id w:val="1246310863"/>
          <w:placeholder>
            <w:docPart w:val="1580C619A6DD42AFBCF670CAE52A10F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776CAF">
            <w:t>Jennifer Frias</w:t>
          </w:r>
        </w:sdtContent>
      </w:sdt>
    </w:p>
    <w:p w14:paraId="7325653F" w14:textId="77777777" w:rsidR="00496DB3" w:rsidRDefault="00652917">
      <w:r>
        <w:t>| </w:t>
      </w:r>
      <w:sdt>
        <w:sdtPr>
          <w:alias w:val="Telephone"/>
          <w:tag w:val=""/>
          <w:id w:val="-1416317146"/>
          <w:placeholder>
            <w:docPart w:val="A181F3547DC8480CAA4EB654B4A9791D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776CAF">
            <w:t>8328005751</w:t>
          </w:r>
        </w:sdtContent>
      </w:sdt>
      <w:r>
        <w:t> | </w:t>
      </w:r>
      <w:sdt>
        <w:sdtPr>
          <w:alias w:val="Email"/>
          <w:tag w:val=""/>
          <w:id w:val="-391963670"/>
          <w:placeholder>
            <w:docPart w:val="394DC3043B9E4027A04F0FA26F29A0D9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776CAF">
            <w:t>Friasjenn@icloud.com</w:t>
          </w:r>
        </w:sdtContent>
      </w:sdt>
    </w:p>
    <w:p w14:paraId="7CAA23BC" w14:textId="77777777" w:rsidR="00496DB3" w:rsidRDefault="00652917">
      <w:pPr>
        <w:pStyle w:val="SectionHeading"/>
        <w:spacing w:before="720"/>
      </w:pPr>
      <w:r>
        <w:t>Objective</w:t>
      </w:r>
    </w:p>
    <w:p w14:paraId="2629DB42" w14:textId="77777777" w:rsidR="00496DB3" w:rsidRDefault="00B229FB" w:rsidP="00044314">
      <w:r>
        <w:t>5</w:t>
      </w:r>
      <w:r w:rsidR="00044314">
        <w:t xml:space="preserve"> years of Administrative experience </w:t>
      </w:r>
      <w:r w:rsidR="000F606C">
        <w:t>working alongside HR department</w:t>
      </w:r>
      <w:r w:rsidR="00044314">
        <w:t xml:space="preserve">, Procurement, Law, Executive level personnel, COO, CEO, </w:t>
      </w:r>
      <w:r w:rsidR="006E470A">
        <w:t xml:space="preserve">straight forward </w:t>
      </w:r>
      <w:r w:rsidR="005C1715">
        <w:t xml:space="preserve">attitude, </w:t>
      </w:r>
      <w:r w:rsidR="00044314">
        <w:t xml:space="preserve">attention to detail, sharp, self-starter, horsepower driven, familiarized with Excel, Outlook, and Microsoft.  </w:t>
      </w:r>
    </w:p>
    <w:p w14:paraId="2ECD4579" w14:textId="77777777" w:rsidR="00496DB3" w:rsidRDefault="00652917">
      <w:pPr>
        <w:pStyle w:val="SectionHeading"/>
      </w:pPr>
      <w:r>
        <w:t>Education</w:t>
      </w:r>
    </w:p>
    <w:p w14:paraId="13EF0C46" w14:textId="77777777" w:rsidR="00496DB3" w:rsidRDefault="00652917">
      <w:pPr>
        <w:pStyle w:val="Subsection"/>
        <w:spacing w:before="100"/>
      </w:pPr>
      <w:r>
        <w:t> | </w:t>
      </w:r>
      <w:r w:rsidR="00044314">
        <w:t>2013-present</w:t>
      </w:r>
      <w:r>
        <w:t> | </w:t>
      </w:r>
      <w:r w:rsidR="00044314">
        <w:t>university of houston-downtown</w:t>
      </w:r>
    </w:p>
    <w:p w14:paraId="54B6A0B0" w14:textId="77777777" w:rsidR="00496DB3" w:rsidRDefault="00652917">
      <w:pPr>
        <w:pStyle w:val="ListBullet"/>
      </w:pPr>
      <w:r>
        <w:t xml:space="preserve">Major: </w:t>
      </w:r>
      <w:r w:rsidR="00044314">
        <w:t>Business Administration</w:t>
      </w:r>
    </w:p>
    <w:p w14:paraId="7D3F4FCF" w14:textId="77777777" w:rsidR="00496DB3" w:rsidRDefault="00652917" w:rsidP="00044314">
      <w:pPr>
        <w:pStyle w:val="ListBullet"/>
      </w:pPr>
      <w:r>
        <w:t xml:space="preserve">Minor: </w:t>
      </w:r>
      <w:r w:rsidR="00044314">
        <w:t>Accounting</w:t>
      </w:r>
    </w:p>
    <w:sdt>
      <w:sdtPr>
        <w:rPr>
          <w:b w:val="0"/>
          <w:bCs w:val="0"/>
          <w:caps w:val="0"/>
          <w:color w:val="404040" w:themeColor="text1" w:themeTint="BF"/>
        </w:rPr>
        <w:id w:val="-1106653387"/>
      </w:sdtPr>
      <w:sdtEndPr/>
      <w:sdtContent>
        <w:sdt>
          <w:sdtPr>
            <w:rPr>
              <w:b w:val="0"/>
              <w:bCs w:val="0"/>
              <w:caps w:val="0"/>
              <w:color w:val="404040" w:themeColor="text1" w:themeTint="BF"/>
            </w:rPr>
            <w:id w:val="-514004892"/>
          </w:sdtPr>
          <w:sdtEndPr/>
          <w:sdtContent>
            <w:p w14:paraId="00E5AA2B" w14:textId="77777777" w:rsidR="006749EA" w:rsidRDefault="00652917" w:rsidP="006749EA">
              <w:pPr>
                <w:pStyle w:val="Subsection"/>
              </w:pPr>
              <w:r>
                <w:t>| </w:t>
              </w:r>
              <w:r w:rsidR="006749EA">
                <w:t>sam houston high school</w:t>
              </w:r>
            </w:p>
            <w:p w14:paraId="05BDF1BE" w14:textId="77777777" w:rsidR="00496DB3" w:rsidRDefault="006749EA">
              <w:pPr>
                <w:pStyle w:val="ListBullet"/>
              </w:pPr>
              <w:r>
                <w:t xml:space="preserve">High School Diploma </w:t>
              </w:r>
            </w:p>
          </w:sdtContent>
        </w:sdt>
      </w:sdtContent>
    </w:sdt>
    <w:p w14:paraId="62EFA964" w14:textId="77777777" w:rsidR="00496DB3" w:rsidRDefault="005C1715" w:rsidP="005C1715">
      <w:pPr>
        <w:pStyle w:val="SectionHeading"/>
      </w:pPr>
      <w:r>
        <w:t>Skills &amp; Abilities</w:t>
      </w:r>
    </w:p>
    <w:p w14:paraId="1F423C7A" w14:textId="77777777" w:rsidR="005C1715" w:rsidRDefault="005C1715" w:rsidP="005C1715">
      <w:pPr>
        <w:pStyle w:val="Address"/>
        <w:numPr>
          <w:ilvl w:val="0"/>
          <w:numId w:val="5"/>
        </w:numPr>
      </w:pPr>
      <w:r w:rsidRPr="005C1715">
        <w:t>Computer Savvy</w:t>
      </w:r>
    </w:p>
    <w:p w14:paraId="4B16D210" w14:textId="77777777" w:rsidR="005C1715" w:rsidRDefault="009321D1" w:rsidP="005C1715">
      <w:pPr>
        <w:pStyle w:val="Address"/>
        <w:numPr>
          <w:ilvl w:val="0"/>
          <w:numId w:val="5"/>
        </w:numPr>
      </w:pPr>
      <w:r>
        <w:t>54</w:t>
      </w:r>
      <w:r w:rsidR="005C1715" w:rsidRPr="005C1715">
        <w:t xml:space="preserve"> WPM</w:t>
      </w:r>
    </w:p>
    <w:p w14:paraId="45857D10" w14:textId="77777777" w:rsidR="005C1715" w:rsidRDefault="005C1715" w:rsidP="005C1715">
      <w:pPr>
        <w:pStyle w:val="Address"/>
        <w:numPr>
          <w:ilvl w:val="0"/>
          <w:numId w:val="5"/>
        </w:numPr>
      </w:pPr>
      <w:r w:rsidRPr="005C1715">
        <w:t>Bilingual Translator (English and Spanish)</w:t>
      </w:r>
    </w:p>
    <w:p w14:paraId="2D1BB311" w14:textId="77777777" w:rsidR="005C1715" w:rsidRDefault="005C1715" w:rsidP="005C1715">
      <w:pPr>
        <w:pStyle w:val="Address"/>
        <w:numPr>
          <w:ilvl w:val="0"/>
          <w:numId w:val="5"/>
        </w:numPr>
      </w:pPr>
      <w:r w:rsidRPr="005C1715">
        <w:t>Able to complete task at a face pace environment.</w:t>
      </w:r>
    </w:p>
    <w:p w14:paraId="1AB16E5E" w14:textId="77777777" w:rsidR="005C1715" w:rsidRDefault="005C1715" w:rsidP="005C1715">
      <w:pPr>
        <w:pStyle w:val="Address"/>
        <w:numPr>
          <w:ilvl w:val="0"/>
          <w:numId w:val="5"/>
        </w:numPr>
      </w:pPr>
      <w:r w:rsidRPr="005C1715">
        <w:t>Relate to multiple phone lines and multiple clients.</w:t>
      </w:r>
    </w:p>
    <w:p w14:paraId="23E3C1CD" w14:textId="77777777" w:rsidR="005C1715" w:rsidRDefault="005C1715" w:rsidP="005C1715">
      <w:pPr>
        <w:pStyle w:val="Address"/>
        <w:numPr>
          <w:ilvl w:val="0"/>
          <w:numId w:val="5"/>
        </w:numPr>
      </w:pPr>
      <w:r w:rsidRPr="005C1715">
        <w:t>Customer Service efficient.</w:t>
      </w:r>
    </w:p>
    <w:p w14:paraId="738E8B0B" w14:textId="77777777" w:rsidR="005C1715" w:rsidRDefault="005C1715" w:rsidP="005C1715">
      <w:pPr>
        <w:pStyle w:val="Address"/>
        <w:numPr>
          <w:ilvl w:val="0"/>
          <w:numId w:val="5"/>
        </w:numPr>
      </w:pPr>
      <w:r w:rsidRPr="005C1715">
        <w:t>Well oriented with the ability to learn very fast.</w:t>
      </w:r>
    </w:p>
    <w:p w14:paraId="3E792054" w14:textId="77777777" w:rsidR="005C1715" w:rsidRDefault="005C1715" w:rsidP="005C1715">
      <w:pPr>
        <w:pStyle w:val="Address"/>
        <w:numPr>
          <w:ilvl w:val="0"/>
          <w:numId w:val="5"/>
        </w:numPr>
      </w:pPr>
      <w:r w:rsidRPr="005C1715">
        <w:t>Experience with reception and admin assistant</w:t>
      </w:r>
    </w:p>
    <w:p w14:paraId="47DA0FC1" w14:textId="77777777" w:rsidR="005C1715" w:rsidRDefault="00B166EF" w:rsidP="005C1715">
      <w:pPr>
        <w:pStyle w:val="Address"/>
        <w:numPr>
          <w:ilvl w:val="0"/>
          <w:numId w:val="5"/>
        </w:numPr>
      </w:pPr>
      <w:r>
        <w:t>N</w:t>
      </w:r>
      <w:r w:rsidR="005C1715" w:rsidRPr="005C1715">
        <w:t>ot afraid to speak in front of others, well-developed personality.</w:t>
      </w:r>
    </w:p>
    <w:p w14:paraId="139B45C5" w14:textId="77777777" w:rsidR="005C1715" w:rsidRDefault="005C1715" w:rsidP="005C1715">
      <w:pPr>
        <w:pStyle w:val="Address"/>
        <w:numPr>
          <w:ilvl w:val="0"/>
          <w:numId w:val="5"/>
        </w:numPr>
      </w:pPr>
      <w:r w:rsidRPr="005C1715">
        <w:t>Displayed professional appearance.</w:t>
      </w:r>
    </w:p>
    <w:p w14:paraId="46D04433" w14:textId="77777777" w:rsidR="005C1715" w:rsidRDefault="005C1715" w:rsidP="005C1715">
      <w:pPr>
        <w:pStyle w:val="Address"/>
        <w:numPr>
          <w:ilvl w:val="0"/>
          <w:numId w:val="5"/>
        </w:numPr>
      </w:pPr>
      <w:r w:rsidRPr="005C1715">
        <w:t>Fluency with customer relations</w:t>
      </w:r>
    </w:p>
    <w:p w14:paraId="3ED523C1" w14:textId="77777777" w:rsidR="005C1715" w:rsidRDefault="005C1715" w:rsidP="005C1715">
      <w:pPr>
        <w:pStyle w:val="Address"/>
        <w:numPr>
          <w:ilvl w:val="0"/>
          <w:numId w:val="5"/>
        </w:numPr>
      </w:pPr>
      <w:r w:rsidRPr="005C1715">
        <w:t>Highly efficient/Perfectionist</w:t>
      </w:r>
    </w:p>
    <w:p w14:paraId="11C98B0B" w14:textId="77777777" w:rsidR="005C1715" w:rsidRDefault="005C1715" w:rsidP="005C1715">
      <w:pPr>
        <w:pStyle w:val="Address"/>
        <w:numPr>
          <w:ilvl w:val="0"/>
          <w:numId w:val="5"/>
        </w:numPr>
      </w:pPr>
      <w:r w:rsidRPr="006C5C46">
        <w:t>Tend to take control and make critical decisions w/o supervision</w:t>
      </w:r>
    </w:p>
    <w:p w14:paraId="7BE7D5FF" w14:textId="77777777" w:rsidR="005C1715" w:rsidRDefault="005C1715" w:rsidP="005C1715">
      <w:pPr>
        <w:pStyle w:val="Address"/>
        <w:numPr>
          <w:ilvl w:val="0"/>
          <w:numId w:val="5"/>
        </w:numPr>
      </w:pPr>
      <w:r>
        <w:t>Assist with all other office administrative duties</w:t>
      </w:r>
    </w:p>
    <w:p w14:paraId="08098FE6" w14:textId="77777777" w:rsidR="005C1715" w:rsidRDefault="005C1715" w:rsidP="005C1715">
      <w:pPr>
        <w:pStyle w:val="Address"/>
        <w:numPr>
          <w:ilvl w:val="0"/>
          <w:numId w:val="5"/>
        </w:numPr>
      </w:pPr>
      <w:r>
        <w:t>Experience with management of schedules,</w:t>
      </w:r>
    </w:p>
    <w:p w14:paraId="71E2328F" w14:textId="77777777" w:rsidR="005C1715" w:rsidRDefault="005C1715" w:rsidP="005C1715">
      <w:pPr>
        <w:pStyle w:val="Address"/>
        <w:numPr>
          <w:ilvl w:val="0"/>
          <w:numId w:val="5"/>
        </w:numPr>
      </w:pPr>
      <w:r>
        <w:t>Expense reports, Travel.</w:t>
      </w:r>
    </w:p>
    <w:p w14:paraId="0DBA8725" w14:textId="77777777" w:rsidR="005C1715" w:rsidRDefault="005C1715" w:rsidP="005C1715">
      <w:pPr>
        <w:pStyle w:val="Address"/>
        <w:numPr>
          <w:ilvl w:val="0"/>
          <w:numId w:val="5"/>
        </w:numPr>
      </w:pPr>
      <w:r>
        <w:t>Attention to detail</w:t>
      </w:r>
    </w:p>
    <w:p w14:paraId="47DF5F32" w14:textId="77777777" w:rsidR="005C1715" w:rsidRDefault="00B166EF" w:rsidP="005C1715">
      <w:pPr>
        <w:pStyle w:val="Address"/>
        <w:numPr>
          <w:ilvl w:val="0"/>
          <w:numId w:val="5"/>
        </w:numPr>
      </w:pPr>
      <w:r>
        <w:t>2 Years in Manufacturing Engineering/</w:t>
      </w:r>
      <w:r w:rsidR="005C1715">
        <w:t xml:space="preserve"> Oil &amp; Gas</w:t>
      </w:r>
    </w:p>
    <w:p w14:paraId="5F53E950" w14:textId="77777777" w:rsidR="005C1715" w:rsidRDefault="005C1715" w:rsidP="005C1715">
      <w:pPr>
        <w:pStyle w:val="Address"/>
        <w:numPr>
          <w:ilvl w:val="0"/>
          <w:numId w:val="5"/>
        </w:numPr>
      </w:pPr>
      <w:r>
        <w:t>Self-motivated and always proactive</w:t>
      </w:r>
    </w:p>
    <w:p w14:paraId="312A8E56" w14:textId="77777777" w:rsidR="005C1715" w:rsidRPr="005C1715" w:rsidRDefault="005C1715" w:rsidP="005C1715"/>
    <w:p w14:paraId="48A33EC7" w14:textId="77777777" w:rsidR="00496DB3" w:rsidRDefault="00652917">
      <w:pPr>
        <w:pStyle w:val="SectionHeading"/>
      </w:pPr>
      <w:r>
        <w:lastRenderedPageBreak/>
        <w:t>Experience</w:t>
      </w:r>
    </w:p>
    <w:p w14:paraId="39AC2159" w14:textId="77777777" w:rsidR="00496DB3" w:rsidRDefault="00181021">
      <w:pPr>
        <w:pStyle w:val="Subsection"/>
        <w:spacing w:before="100"/>
      </w:pPr>
      <w:r>
        <w:t>administrative assistant/receptionist</w:t>
      </w:r>
      <w:r w:rsidR="00652917">
        <w:t> | </w:t>
      </w:r>
      <w:r>
        <w:t>merla llc</w:t>
      </w:r>
      <w:r w:rsidR="00652917">
        <w:t> | </w:t>
      </w:r>
      <w:r>
        <w:t>august 2014-present</w:t>
      </w:r>
    </w:p>
    <w:p w14:paraId="1B8830FF" w14:textId="77777777" w:rsidR="009321D1" w:rsidRDefault="009321D1">
      <w:pPr>
        <w:pStyle w:val="Subsection"/>
        <w:spacing w:before="100"/>
      </w:pPr>
      <w:r>
        <w:t>51 eSPLANADE BLVD HOUSTON, TX 77060</w:t>
      </w:r>
    </w:p>
    <w:p w14:paraId="52CC5C0F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Receive invoices, input invoices into our system</w:t>
      </w:r>
    </w:p>
    <w:p w14:paraId="04F498D9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Print vouchers for our invoices</w:t>
      </w:r>
    </w:p>
    <w:p w14:paraId="369877CD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Scan and filed invoices</w:t>
      </w:r>
    </w:p>
    <w:p w14:paraId="1238CB71" w14:textId="77777777" w:rsidR="001F1DD7" w:rsidRPr="00181021" w:rsidRDefault="00181021" w:rsidP="00E75574">
      <w:pPr>
        <w:pStyle w:val="Address"/>
        <w:numPr>
          <w:ilvl w:val="0"/>
          <w:numId w:val="15"/>
        </w:numPr>
      </w:pPr>
      <w:r>
        <w:t xml:space="preserve">Expense reports </w:t>
      </w:r>
    </w:p>
    <w:p w14:paraId="27E16AF8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Handle incoming and outgoing mail</w:t>
      </w:r>
    </w:p>
    <w:p w14:paraId="0DD1796C" w14:textId="77777777" w:rsidR="00181021" w:rsidRPr="00181021" w:rsidRDefault="001F1DD7" w:rsidP="00E75574">
      <w:pPr>
        <w:pStyle w:val="Address"/>
        <w:numPr>
          <w:ilvl w:val="0"/>
          <w:numId w:val="15"/>
        </w:numPr>
      </w:pPr>
      <w:r>
        <w:t>Answer multiple phone lines</w:t>
      </w:r>
    </w:p>
    <w:p w14:paraId="382BE918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 xml:space="preserve">Ordering of office supplies and gathering PO’s </w:t>
      </w:r>
    </w:p>
    <w:p w14:paraId="079A14CA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Organize domestic travel arrangements and car rentals</w:t>
      </w:r>
    </w:p>
    <w:p w14:paraId="3D1C3F68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Deliver support to HR Department</w:t>
      </w:r>
    </w:p>
    <w:p w14:paraId="7FB95131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Solemnly assist sales call for choke valves</w:t>
      </w:r>
    </w:p>
    <w:p w14:paraId="036CD1E5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 xml:space="preserve">Organize Document control documents </w:t>
      </w:r>
    </w:p>
    <w:p w14:paraId="00BCF2DF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Greet and welcome incoming clients</w:t>
      </w:r>
    </w:p>
    <w:p w14:paraId="6BBDFCB9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Assist with meetings and arrangements</w:t>
      </w:r>
    </w:p>
    <w:p w14:paraId="72952962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Constant use of Outlook, Microsoft office, Excel</w:t>
      </w:r>
    </w:p>
    <w:p w14:paraId="5F619ACC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Create and manage calendars on outlook</w:t>
      </w:r>
    </w:p>
    <w:p w14:paraId="3E7C6A3D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Order food for any office occasion</w:t>
      </w:r>
    </w:p>
    <w:p w14:paraId="46046FBD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Order kitchen supplies, office supplies, Business cards</w:t>
      </w:r>
    </w:p>
    <w:p w14:paraId="333F8DBD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Keep br</w:t>
      </w:r>
      <w:r w:rsidR="001F1DD7">
        <w:t>eak room, conference rooms oriented</w:t>
      </w:r>
    </w:p>
    <w:p w14:paraId="282D4A9A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Send out emails for higher managers</w:t>
      </w:r>
    </w:p>
    <w:p w14:paraId="6C93BF99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Assist our marketing department</w:t>
      </w:r>
    </w:p>
    <w:p w14:paraId="7B2A3F9F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Run errands, pick up food/supplies</w:t>
      </w:r>
    </w:p>
    <w:p w14:paraId="1ED7BE76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Complete multiple projects for various departments</w:t>
      </w:r>
    </w:p>
    <w:p w14:paraId="55B2668B" w14:textId="77777777" w:rsidR="00181021" w:rsidRPr="00181021" w:rsidRDefault="00181021" w:rsidP="00E75574">
      <w:pPr>
        <w:pStyle w:val="Address"/>
        <w:numPr>
          <w:ilvl w:val="0"/>
          <w:numId w:val="15"/>
        </w:numPr>
      </w:pPr>
      <w:r w:rsidRPr="00181021">
        <w:t>Assist Finance Controller</w:t>
      </w:r>
    </w:p>
    <w:p w14:paraId="3814CCBF" w14:textId="77777777" w:rsidR="00181021" w:rsidRDefault="00181021" w:rsidP="00E75574">
      <w:pPr>
        <w:pStyle w:val="Address"/>
        <w:numPr>
          <w:ilvl w:val="0"/>
          <w:numId w:val="15"/>
        </w:numPr>
      </w:pPr>
      <w:r w:rsidRPr="00181021">
        <w:t xml:space="preserve">Provide general administrative support to </w:t>
      </w:r>
      <w:r w:rsidR="001F1DD7">
        <w:t>all departments</w:t>
      </w:r>
    </w:p>
    <w:p w14:paraId="10FF8498" w14:textId="77777777" w:rsidR="00496DB3" w:rsidRDefault="001F1DD7" w:rsidP="00E75574">
      <w:pPr>
        <w:pStyle w:val="Address"/>
        <w:numPr>
          <w:ilvl w:val="0"/>
          <w:numId w:val="15"/>
        </w:numPr>
      </w:pPr>
      <w:r>
        <w:t>Plan and coordinate corporate luncheons</w:t>
      </w:r>
    </w:p>
    <w:p w14:paraId="358E8074" w14:textId="77777777" w:rsidR="00B166EF" w:rsidRDefault="00F03F73" w:rsidP="00E75574">
      <w:pPr>
        <w:pStyle w:val="Address"/>
        <w:numPr>
          <w:ilvl w:val="0"/>
          <w:numId w:val="15"/>
        </w:numPr>
      </w:pPr>
      <w:r>
        <w:t>Member</w:t>
      </w:r>
      <w:r w:rsidR="00B166EF">
        <w:t xml:space="preserve"> of the Social Committee Club </w:t>
      </w:r>
    </w:p>
    <w:p w14:paraId="36E2B5B0" w14:textId="77777777" w:rsidR="00B166EF" w:rsidRDefault="00B166EF" w:rsidP="00E75574">
      <w:pPr>
        <w:pStyle w:val="Address"/>
        <w:numPr>
          <w:ilvl w:val="0"/>
          <w:numId w:val="15"/>
        </w:numPr>
      </w:pPr>
      <w:r>
        <w:t>Assist HR Department with Drug Testing/PTO/Sick Days/Filing</w:t>
      </w:r>
    </w:p>
    <w:p w14:paraId="3260E8B8" w14:textId="77777777" w:rsidR="00F03F73" w:rsidRDefault="00F03F73" w:rsidP="00E75574">
      <w:pPr>
        <w:pStyle w:val="Address"/>
        <w:numPr>
          <w:ilvl w:val="0"/>
          <w:numId w:val="15"/>
        </w:numPr>
      </w:pPr>
      <w:r>
        <w:t>Budgeting skills for HR Department</w:t>
      </w:r>
    </w:p>
    <w:sdt>
      <w:sdtPr>
        <w:rPr>
          <w:b w:val="0"/>
          <w:bCs w:val="0"/>
          <w:caps w:val="0"/>
          <w:color w:val="404040" w:themeColor="text1" w:themeTint="BF"/>
        </w:rPr>
        <w:id w:val="417760904"/>
      </w:sdtPr>
      <w:sdtEndPr/>
      <w:sdtContent>
        <w:sdt>
          <w:sdtPr>
            <w:rPr>
              <w:b w:val="0"/>
              <w:bCs w:val="0"/>
              <w:caps w:val="0"/>
              <w:color w:val="404040" w:themeColor="text1" w:themeTint="BF"/>
            </w:rPr>
            <w:id w:val="-1773932447"/>
          </w:sdtPr>
          <w:sdtEndPr/>
          <w:sdtContent>
            <w:p w14:paraId="4ACCB522" w14:textId="77777777" w:rsidR="009321D1" w:rsidRPr="009321D1" w:rsidRDefault="000F606C">
              <w:pPr>
                <w:pStyle w:val="Subsection"/>
              </w:pPr>
              <w:r>
                <w:t>Case manager/admin asst</w:t>
              </w:r>
              <w:r w:rsidR="00CA5D02">
                <w:t>/RECEPTIONIST</w:t>
              </w:r>
              <w:r w:rsidR="00652917">
                <w:t> | </w:t>
              </w:r>
              <w:r w:rsidR="009321D1">
                <w:t>american family law</w:t>
              </w:r>
              <w:r w:rsidR="00652917">
                <w:t> | </w:t>
              </w:r>
              <w:r w:rsidR="009321D1">
                <w:t>may 2013-august 2014</w:t>
              </w:r>
              <w:r w:rsidR="00414B7C">
                <w:t xml:space="preserve"> </w:t>
              </w:r>
            </w:p>
            <w:p w14:paraId="2A4DAE79" w14:textId="77777777" w:rsidR="009321D1" w:rsidRDefault="00527F0C" w:rsidP="009321D1">
              <w:pPr>
                <w:pStyle w:val="ListBullet"/>
                <w:numPr>
                  <w:ilvl w:val="0"/>
                  <w:numId w:val="0"/>
                </w:numPr>
              </w:pPr>
            </w:p>
          </w:sdtContent>
        </w:sdt>
      </w:sdtContent>
    </w:sdt>
    <w:p w14:paraId="012B18A0" w14:textId="77777777" w:rsidR="009321D1" w:rsidRPr="009321D1" w:rsidRDefault="005123F4" w:rsidP="00E75574">
      <w:pPr>
        <w:pStyle w:val="Address"/>
        <w:numPr>
          <w:ilvl w:val="0"/>
          <w:numId w:val="14"/>
        </w:numPr>
      </w:pPr>
      <w:r>
        <w:t>Complete task</w:t>
      </w:r>
      <w:r w:rsidR="009321D1" w:rsidRPr="009321D1">
        <w:t xml:space="preserve"> in a fast pace environment.</w:t>
      </w:r>
    </w:p>
    <w:p w14:paraId="6D5C5C3B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>Inputting accurate information into the system.</w:t>
      </w:r>
    </w:p>
    <w:p w14:paraId="0B4B46CA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>Bilingual translator when needed.</w:t>
      </w:r>
    </w:p>
    <w:p w14:paraId="61E75C11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 xml:space="preserve">Check in an average of 150 people a week </w:t>
      </w:r>
    </w:p>
    <w:p w14:paraId="03C3EA38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>Keep the office well oriented.</w:t>
      </w:r>
    </w:p>
    <w:p w14:paraId="0DFD2B5B" w14:textId="77777777" w:rsidR="009321D1" w:rsidRDefault="009321D1" w:rsidP="00E75574">
      <w:pPr>
        <w:pStyle w:val="Address"/>
        <w:numPr>
          <w:ilvl w:val="0"/>
          <w:numId w:val="14"/>
        </w:numPr>
      </w:pPr>
      <w:r w:rsidRPr="009321D1">
        <w:t>Open office</w:t>
      </w:r>
      <w:r w:rsidR="005123F4">
        <w:t xml:space="preserve"> and arrange everything for </w:t>
      </w:r>
      <w:r w:rsidRPr="009321D1">
        <w:t>upcoming appointments</w:t>
      </w:r>
    </w:p>
    <w:p w14:paraId="447500B3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>Distributed crucial legal documents</w:t>
      </w:r>
    </w:p>
    <w:p w14:paraId="57A8A72C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>Instructed clients of legal procedures on filing at court offices</w:t>
      </w:r>
    </w:p>
    <w:p w14:paraId="7C221C25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>Gave clients resources to lawyer fees and courts</w:t>
      </w:r>
    </w:p>
    <w:p w14:paraId="439EBD7D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>Scanned documents and filed</w:t>
      </w:r>
    </w:p>
    <w:p w14:paraId="3BD83C9A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>Manage Member service office</w:t>
      </w:r>
    </w:p>
    <w:p w14:paraId="7199B1C4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 xml:space="preserve">One on one interaction with clients </w:t>
      </w:r>
    </w:p>
    <w:p w14:paraId="30459388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>Gave orientations and introduced our company to clients</w:t>
      </w:r>
    </w:p>
    <w:p w14:paraId="78398E76" w14:textId="77777777" w:rsidR="009321D1" w:rsidRPr="009321D1" w:rsidRDefault="009321D1" w:rsidP="00E75574">
      <w:pPr>
        <w:pStyle w:val="Address"/>
        <w:numPr>
          <w:ilvl w:val="0"/>
          <w:numId w:val="14"/>
        </w:numPr>
      </w:pPr>
      <w:r w:rsidRPr="009321D1">
        <w:t xml:space="preserve">Greeted clients on a daily basis </w:t>
      </w:r>
    </w:p>
    <w:p w14:paraId="531B3EB3" w14:textId="77777777" w:rsidR="009321D1" w:rsidRDefault="009321D1" w:rsidP="00E75574">
      <w:pPr>
        <w:pStyle w:val="Address"/>
        <w:numPr>
          <w:ilvl w:val="0"/>
          <w:numId w:val="14"/>
        </w:numPr>
      </w:pPr>
      <w:r w:rsidRPr="009321D1">
        <w:t>Signed clients in and answered multiple phone lines</w:t>
      </w:r>
    </w:p>
    <w:p w14:paraId="5741405A" w14:textId="77777777" w:rsidR="005123F4" w:rsidRDefault="005123F4" w:rsidP="00E75574">
      <w:pPr>
        <w:pStyle w:val="Address"/>
        <w:numPr>
          <w:ilvl w:val="0"/>
          <w:numId w:val="14"/>
        </w:numPr>
      </w:pPr>
      <w:r>
        <w:t>Ensured information was entered accurately</w:t>
      </w:r>
    </w:p>
    <w:p w14:paraId="7D4EA90A" w14:textId="77777777" w:rsidR="005123F4" w:rsidRDefault="005123F4" w:rsidP="00E75574">
      <w:pPr>
        <w:pStyle w:val="Address"/>
        <w:numPr>
          <w:ilvl w:val="0"/>
          <w:numId w:val="14"/>
        </w:numPr>
      </w:pPr>
      <w:r>
        <w:t xml:space="preserve">Possessed high professional appearance </w:t>
      </w:r>
    </w:p>
    <w:p w14:paraId="4DB7D77F" w14:textId="77777777" w:rsidR="009321D1" w:rsidRDefault="009321D1" w:rsidP="009321D1">
      <w:pPr>
        <w:pStyle w:val="Date"/>
      </w:pPr>
      <w:r>
        <w:t>ADMINISTRATIVE ASSISTANT| FORUM ENERGY TECHNOLOGIES|JANUARY 2013-MAY 2013</w:t>
      </w:r>
      <w:r w:rsidR="00E11C56">
        <w:t xml:space="preserve"> 10344 Sam Houston Park Dr </w:t>
      </w:r>
    </w:p>
    <w:p w14:paraId="20D30E83" w14:textId="77777777" w:rsidR="00414B7C" w:rsidRDefault="001F1DD7" w:rsidP="00E75574">
      <w:pPr>
        <w:pStyle w:val="Address"/>
        <w:numPr>
          <w:ilvl w:val="0"/>
          <w:numId w:val="13"/>
        </w:numPr>
      </w:pPr>
      <w:r>
        <w:t xml:space="preserve">Responsible for scheduling meetings for all employee levels; escort visitors to staff member’s offices, and provide hospitality service arrangements per request. </w:t>
      </w:r>
    </w:p>
    <w:p w14:paraId="5BE0763B" w14:textId="77777777" w:rsidR="00414B7C" w:rsidRDefault="001F1DD7" w:rsidP="00E75574">
      <w:pPr>
        <w:pStyle w:val="Address"/>
        <w:numPr>
          <w:ilvl w:val="0"/>
          <w:numId w:val="13"/>
        </w:numPr>
      </w:pPr>
      <w:r>
        <w:t xml:space="preserve">Attend phone calls , concluded the nature of calls and assisted callers to the proper </w:t>
      </w:r>
      <w:r w:rsidR="00414B7C">
        <w:t>department</w:t>
      </w:r>
    </w:p>
    <w:p w14:paraId="4D248994" w14:textId="77777777" w:rsidR="00E11C56" w:rsidRDefault="001F1DD7" w:rsidP="00E75574">
      <w:pPr>
        <w:pStyle w:val="Address"/>
        <w:numPr>
          <w:ilvl w:val="0"/>
          <w:numId w:val="13"/>
        </w:numPr>
      </w:pPr>
      <w:r>
        <w:t xml:space="preserve">Greet visitors, ascertain the nature of their business and refer them to appropriate staff members. </w:t>
      </w:r>
    </w:p>
    <w:p w14:paraId="0DBECBEF" w14:textId="77777777" w:rsidR="00E11C56" w:rsidRDefault="00E11C56" w:rsidP="00E75574">
      <w:pPr>
        <w:pStyle w:val="Address"/>
        <w:numPr>
          <w:ilvl w:val="0"/>
          <w:numId w:val="13"/>
        </w:numPr>
      </w:pPr>
      <w:r>
        <w:t>Create expense reports for multiple departments</w:t>
      </w:r>
    </w:p>
    <w:p w14:paraId="6BA24924" w14:textId="77777777" w:rsidR="00E11C56" w:rsidRDefault="00E11C56" w:rsidP="00E75574">
      <w:pPr>
        <w:pStyle w:val="Address"/>
        <w:numPr>
          <w:ilvl w:val="0"/>
          <w:numId w:val="13"/>
        </w:numPr>
      </w:pPr>
      <w:r>
        <w:t>Provide executive reception backup coverage daily and during companywide meetings.</w:t>
      </w:r>
    </w:p>
    <w:p w14:paraId="4BDCE88F" w14:textId="77777777" w:rsidR="00E11C56" w:rsidRDefault="00E11C56" w:rsidP="00E75574">
      <w:pPr>
        <w:pStyle w:val="Address"/>
        <w:numPr>
          <w:ilvl w:val="0"/>
          <w:numId w:val="13"/>
        </w:numPr>
      </w:pPr>
      <w:r>
        <w:t>Maintain employee’s travel, PTO, Sick leave in SharePoint.</w:t>
      </w:r>
    </w:p>
    <w:p w14:paraId="74D280CD" w14:textId="77777777" w:rsidR="005123F4" w:rsidRDefault="00E11C56" w:rsidP="00E75574">
      <w:pPr>
        <w:pStyle w:val="Address"/>
        <w:numPr>
          <w:ilvl w:val="0"/>
          <w:numId w:val="13"/>
        </w:numPr>
      </w:pPr>
      <w:r>
        <w:t xml:space="preserve">Prepare details </w:t>
      </w:r>
      <w:r w:rsidR="005F5E1A">
        <w:t>of internal</w:t>
      </w:r>
      <w:r>
        <w:t xml:space="preserve"> and external meetings. </w:t>
      </w:r>
    </w:p>
    <w:p w14:paraId="4AA423EB" w14:textId="77777777" w:rsidR="00E75574" w:rsidRDefault="005123F4" w:rsidP="00E75574">
      <w:pPr>
        <w:pStyle w:val="Address"/>
        <w:numPr>
          <w:ilvl w:val="0"/>
          <w:numId w:val="13"/>
        </w:numPr>
      </w:pPr>
      <w:r>
        <w:t xml:space="preserve">Support </w:t>
      </w:r>
      <w:r w:rsidR="000636E1">
        <w:t>multiple team members in various departments</w:t>
      </w:r>
      <w:r>
        <w:t xml:space="preserve"> </w:t>
      </w:r>
    </w:p>
    <w:p w14:paraId="1602DA7F" w14:textId="77777777" w:rsidR="00721D9D" w:rsidRDefault="005123F4" w:rsidP="00E75574">
      <w:pPr>
        <w:pStyle w:val="Address"/>
        <w:numPr>
          <w:ilvl w:val="0"/>
          <w:numId w:val="13"/>
        </w:numPr>
      </w:pPr>
      <w:r>
        <w:t>Coordinated awards/ceremony arrangements</w:t>
      </w:r>
    </w:p>
    <w:p w14:paraId="0684F1BD" w14:textId="77777777" w:rsidR="00721D9D" w:rsidRDefault="00721D9D" w:rsidP="00721D9D">
      <w:pPr>
        <w:pStyle w:val="Date"/>
      </w:pPr>
      <w:r>
        <w:t xml:space="preserve">ADMINISTRATIVE ASSISTANT| </w:t>
      </w:r>
      <w:r w:rsidR="009808AA">
        <w:t xml:space="preserve">ANDREA’S LAW OFFICE </w:t>
      </w:r>
      <w:r w:rsidR="002303AA">
        <w:t>| MARCH 2011-</w:t>
      </w:r>
      <w:r w:rsidR="005123F4">
        <w:t>JANUARY 2013</w:t>
      </w:r>
      <w:r w:rsidR="002303AA">
        <w:t xml:space="preserve">| 9219 Katy Fwy Suite 198 </w:t>
      </w:r>
    </w:p>
    <w:p w14:paraId="353A8A98" w14:textId="77777777" w:rsidR="00B166EF" w:rsidRDefault="00B166EF" w:rsidP="00E75574">
      <w:pPr>
        <w:pStyle w:val="Address"/>
        <w:numPr>
          <w:ilvl w:val="0"/>
          <w:numId w:val="12"/>
        </w:numPr>
      </w:pPr>
      <w:r>
        <w:t>Administrate emails for proper response.</w:t>
      </w:r>
    </w:p>
    <w:p w14:paraId="21E3C622" w14:textId="77777777" w:rsidR="00B166EF" w:rsidRDefault="000636E1" w:rsidP="00E75574">
      <w:pPr>
        <w:pStyle w:val="Address"/>
        <w:numPr>
          <w:ilvl w:val="0"/>
          <w:numId w:val="12"/>
        </w:numPr>
      </w:pPr>
      <w:r>
        <w:t>File</w:t>
      </w:r>
      <w:r w:rsidR="00B166EF">
        <w:t xml:space="preserve"> critical documents to court </w:t>
      </w:r>
    </w:p>
    <w:p w14:paraId="3A34C2D2" w14:textId="77777777" w:rsidR="00B166EF" w:rsidRDefault="00B166EF" w:rsidP="00E75574">
      <w:pPr>
        <w:pStyle w:val="Address"/>
        <w:numPr>
          <w:ilvl w:val="0"/>
          <w:numId w:val="12"/>
        </w:numPr>
      </w:pPr>
      <w:r>
        <w:t>Responsible for the arrangement of meetings and conference calls</w:t>
      </w:r>
    </w:p>
    <w:p w14:paraId="1522BC2C" w14:textId="77777777" w:rsidR="00B166EF" w:rsidRDefault="00B166EF" w:rsidP="00E75574">
      <w:pPr>
        <w:pStyle w:val="Address"/>
        <w:numPr>
          <w:ilvl w:val="0"/>
          <w:numId w:val="12"/>
        </w:numPr>
      </w:pPr>
      <w:r>
        <w:t>Coordinating of billing and court fees</w:t>
      </w:r>
    </w:p>
    <w:p w14:paraId="70999B34" w14:textId="77777777" w:rsidR="00B166EF" w:rsidRDefault="00B166EF" w:rsidP="00E75574">
      <w:pPr>
        <w:pStyle w:val="Address"/>
        <w:numPr>
          <w:ilvl w:val="0"/>
          <w:numId w:val="12"/>
        </w:numPr>
      </w:pPr>
      <w:r>
        <w:t xml:space="preserve">Create invoices of the legal services </w:t>
      </w:r>
    </w:p>
    <w:p w14:paraId="4FE41512" w14:textId="77777777" w:rsidR="00B166EF" w:rsidRDefault="000636E1" w:rsidP="00E75574">
      <w:pPr>
        <w:pStyle w:val="Address"/>
        <w:numPr>
          <w:ilvl w:val="0"/>
          <w:numId w:val="12"/>
        </w:numPr>
      </w:pPr>
      <w:r>
        <w:t>Order</w:t>
      </w:r>
      <w:r w:rsidR="00B166EF">
        <w:t xml:space="preserve"> office supplies and or food supplies</w:t>
      </w:r>
    </w:p>
    <w:p w14:paraId="7C09450D" w14:textId="77777777" w:rsidR="000636E1" w:rsidRDefault="000636E1" w:rsidP="00E75574">
      <w:pPr>
        <w:pStyle w:val="Address"/>
        <w:numPr>
          <w:ilvl w:val="0"/>
          <w:numId w:val="12"/>
        </w:numPr>
      </w:pPr>
      <w:r>
        <w:t>Set up and maintain files, records and databases</w:t>
      </w:r>
    </w:p>
    <w:p w14:paraId="0AAB0B0C" w14:textId="77777777" w:rsidR="000636E1" w:rsidRDefault="000636E1" w:rsidP="00E75574">
      <w:pPr>
        <w:pStyle w:val="Address"/>
        <w:numPr>
          <w:ilvl w:val="0"/>
          <w:numId w:val="12"/>
        </w:numPr>
      </w:pPr>
      <w:r>
        <w:t>Prepare email/letter to be sent out to corresponding party</w:t>
      </w:r>
    </w:p>
    <w:p w14:paraId="5ED380A2" w14:textId="77777777" w:rsidR="000636E1" w:rsidRDefault="000636E1" w:rsidP="00E75574">
      <w:pPr>
        <w:pStyle w:val="Address"/>
        <w:numPr>
          <w:ilvl w:val="0"/>
          <w:numId w:val="12"/>
        </w:numPr>
      </w:pPr>
      <w:r>
        <w:t>Assist phone calls on a constant basis</w:t>
      </w:r>
    </w:p>
    <w:p w14:paraId="72FAA64F" w14:textId="77777777" w:rsidR="00496DB3" w:rsidRDefault="00496DB3" w:rsidP="009321D1">
      <w:pPr>
        <w:pStyle w:val="ListBullet"/>
        <w:numPr>
          <w:ilvl w:val="0"/>
          <w:numId w:val="0"/>
        </w:numPr>
      </w:pPr>
    </w:p>
    <w:sectPr w:rsidR="00496DB3" w:rsidSect="00D25863">
      <w:footerReference w:type="default" r:id="rId9"/>
      <w:pgSz w:w="12240" w:h="15840"/>
      <w:pgMar w:top="1296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B777AE" w14:textId="77777777" w:rsidR="00B62275" w:rsidRDefault="00B62275">
      <w:pPr>
        <w:spacing w:after="0"/>
      </w:pPr>
      <w:r>
        <w:separator/>
      </w:r>
    </w:p>
  </w:endnote>
  <w:endnote w:type="continuationSeparator" w:id="0">
    <w:p w14:paraId="276D7F35" w14:textId="77777777" w:rsidR="00B62275" w:rsidRDefault="00B62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EA208A" w14:textId="48F71384" w:rsidR="00496DB3" w:rsidRDefault="00652917">
    <w:pPr>
      <w:pStyle w:val="Footer"/>
    </w:pPr>
    <w:r>
      <w:t xml:space="preserve">Page </w:t>
    </w:r>
    <w:r w:rsidR="00E15F43">
      <w:fldChar w:fldCharType="begin"/>
    </w:r>
    <w:r>
      <w:instrText xml:space="preserve"> PAGE   \* MERGEFORMAT </w:instrText>
    </w:r>
    <w:r w:rsidR="00E15F43">
      <w:fldChar w:fldCharType="separate"/>
    </w:r>
    <w:r w:rsidR="00527F0C">
      <w:rPr>
        <w:noProof/>
      </w:rPr>
      <w:t>2</w:t>
    </w:r>
    <w:r w:rsidR="00E15F43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F49F0E" w14:textId="77777777" w:rsidR="00B62275" w:rsidRDefault="00B62275">
      <w:pPr>
        <w:spacing w:after="0"/>
      </w:pPr>
      <w:r>
        <w:separator/>
      </w:r>
    </w:p>
  </w:footnote>
  <w:footnote w:type="continuationSeparator" w:id="0">
    <w:p w14:paraId="1793E711" w14:textId="77777777" w:rsidR="00B62275" w:rsidRDefault="00B6227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58F7C6C"/>
    <w:multiLevelType w:val="hybridMultilevel"/>
    <w:tmpl w:val="08B8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20D4E"/>
    <w:multiLevelType w:val="hybridMultilevel"/>
    <w:tmpl w:val="24F4F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A64A1"/>
    <w:multiLevelType w:val="hybridMultilevel"/>
    <w:tmpl w:val="91BEB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03A66"/>
    <w:multiLevelType w:val="hybridMultilevel"/>
    <w:tmpl w:val="35989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872CEB"/>
    <w:multiLevelType w:val="hybridMultilevel"/>
    <w:tmpl w:val="8188C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23888"/>
    <w:multiLevelType w:val="hybridMultilevel"/>
    <w:tmpl w:val="F1B0A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914731"/>
    <w:multiLevelType w:val="hybridMultilevel"/>
    <w:tmpl w:val="D20E0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7D7603"/>
    <w:multiLevelType w:val="hybridMultilevel"/>
    <w:tmpl w:val="3796F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4C7710"/>
    <w:multiLevelType w:val="hybridMultilevel"/>
    <w:tmpl w:val="D72C3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B0CE7"/>
    <w:multiLevelType w:val="hybridMultilevel"/>
    <w:tmpl w:val="775A4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934BC"/>
    <w:multiLevelType w:val="hybridMultilevel"/>
    <w:tmpl w:val="BD3AD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0"/>
  </w:num>
  <w:num w:numId="6">
    <w:abstractNumId w:val="11"/>
  </w:num>
  <w:num w:numId="7">
    <w:abstractNumId w:val="6"/>
  </w:num>
  <w:num w:numId="8">
    <w:abstractNumId w:val="3"/>
  </w:num>
  <w:num w:numId="9">
    <w:abstractNumId w:val="2"/>
  </w:num>
  <w:num w:numId="10">
    <w:abstractNumId w:val="5"/>
  </w:num>
  <w:num w:numId="11">
    <w:abstractNumId w:val="8"/>
  </w:num>
  <w:num w:numId="12">
    <w:abstractNumId w:val="4"/>
  </w:num>
  <w:num w:numId="13">
    <w:abstractNumId w:val="7"/>
  </w:num>
  <w:num w:numId="14">
    <w:abstractNumId w:val="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6CAF"/>
    <w:rsid w:val="00044314"/>
    <w:rsid w:val="000636E1"/>
    <w:rsid w:val="000F606C"/>
    <w:rsid w:val="001235FE"/>
    <w:rsid w:val="00181021"/>
    <w:rsid w:val="001F1DD7"/>
    <w:rsid w:val="002303AA"/>
    <w:rsid w:val="002812EC"/>
    <w:rsid w:val="002D1E9F"/>
    <w:rsid w:val="003B6F45"/>
    <w:rsid w:val="00414B7C"/>
    <w:rsid w:val="00496DB3"/>
    <w:rsid w:val="004A56FB"/>
    <w:rsid w:val="005123F4"/>
    <w:rsid w:val="00527F0C"/>
    <w:rsid w:val="005C1715"/>
    <w:rsid w:val="005F5E1A"/>
    <w:rsid w:val="00652917"/>
    <w:rsid w:val="006749EA"/>
    <w:rsid w:val="006E470A"/>
    <w:rsid w:val="00721D9D"/>
    <w:rsid w:val="00753889"/>
    <w:rsid w:val="00776CAF"/>
    <w:rsid w:val="009321D1"/>
    <w:rsid w:val="0094029E"/>
    <w:rsid w:val="009808AA"/>
    <w:rsid w:val="00B166EF"/>
    <w:rsid w:val="00B229FB"/>
    <w:rsid w:val="00B62275"/>
    <w:rsid w:val="00C35A29"/>
    <w:rsid w:val="00CA5D02"/>
    <w:rsid w:val="00CF284E"/>
    <w:rsid w:val="00D25863"/>
    <w:rsid w:val="00E11C56"/>
    <w:rsid w:val="00E15F43"/>
    <w:rsid w:val="00E22905"/>
    <w:rsid w:val="00E75574"/>
    <w:rsid w:val="00F03F73"/>
    <w:rsid w:val="00F2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D15FA1"/>
  <w15:docId w15:val="{7B020591-B06A-4525-9F50-B4F83A01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58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D25863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sid w:val="00D25863"/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D25863"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rsid w:val="00D25863"/>
    <w:pPr>
      <w:spacing w:before="500" w:after="100"/>
    </w:pPr>
    <w:rPr>
      <w:rFonts w:asciiTheme="majorHAnsi" w:eastAsiaTheme="majorEastAsia" w:hAnsiTheme="majorHAnsi" w:cstheme="majorBidi"/>
      <w:b/>
      <w:bCs/>
      <w:color w:val="39A5B7" w:themeColor="accent1"/>
      <w:sz w:val="24"/>
    </w:rPr>
  </w:style>
  <w:style w:type="paragraph" w:styleId="ListBullet">
    <w:name w:val="List Bullet"/>
    <w:basedOn w:val="Normal"/>
    <w:uiPriority w:val="1"/>
    <w:unhideWhenUsed/>
    <w:qFormat/>
    <w:rsid w:val="00D25863"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rsid w:val="00D25863"/>
    <w:pPr>
      <w:spacing w:before="280" w:after="120"/>
    </w:pPr>
    <w:rPr>
      <w:b/>
      <w:bCs/>
      <w:cap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rsid w:val="00D258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25863"/>
  </w:style>
  <w:style w:type="paragraph" w:styleId="Footer">
    <w:name w:val="footer"/>
    <w:basedOn w:val="Normal"/>
    <w:link w:val="FooterChar"/>
    <w:uiPriority w:val="99"/>
    <w:unhideWhenUsed/>
    <w:rsid w:val="00D25863"/>
    <w:pPr>
      <w:spacing w:after="0"/>
      <w:jc w:val="right"/>
    </w:pPr>
    <w:rPr>
      <w:color w:val="39A5B7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D25863"/>
    <w:rPr>
      <w:color w:val="39A5B7" w:themeColor="accent1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D25863"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1"/>
    <w:rsid w:val="00D25863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qFormat/>
    <w:rsid w:val="00D25863"/>
    <w:pPr>
      <w:spacing w:line="336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2"/>
    <w:unhideWhenUsed/>
    <w:qFormat/>
    <w:rsid w:val="00D25863"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sid w:val="00D25863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qFormat/>
    <w:rsid w:val="00D25863"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sid w:val="00D25863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qFormat/>
    <w:rsid w:val="00D25863"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sid w:val="00D25863"/>
    <w:rPr>
      <w:b/>
      <w:bCs/>
      <w:color w:val="0D0D0D" w:themeColor="text1" w:themeTint="F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1DD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DD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1F1D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MANDO\AppData\Roaming\Microsoft\Templates\Resume%20(color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580C619A6DD42AFBCF670CAE52A1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D5D67-CCF8-4F0B-9424-5BA36F40CA9B}"/>
      </w:docPartPr>
      <w:docPartBody>
        <w:p w:rsidR="00C20F8C" w:rsidRDefault="00C20F8C">
          <w:pPr>
            <w:pStyle w:val="1580C619A6DD42AFBCF670CAE52A10F7"/>
          </w:pPr>
          <w:r>
            <w:t>[Your Name]</w:t>
          </w:r>
        </w:p>
      </w:docPartBody>
    </w:docPart>
    <w:docPart>
      <w:docPartPr>
        <w:name w:val="A181F3547DC8480CAA4EB654B4A97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86202-8A75-462F-87DF-E1630D31A301}"/>
      </w:docPartPr>
      <w:docPartBody>
        <w:p w:rsidR="00C20F8C" w:rsidRDefault="00C20F8C">
          <w:pPr>
            <w:pStyle w:val="A181F3547DC8480CAA4EB654B4A9791D"/>
          </w:pPr>
          <w:r>
            <w:t>[Telephone]</w:t>
          </w:r>
        </w:p>
      </w:docPartBody>
    </w:docPart>
    <w:docPart>
      <w:docPartPr>
        <w:name w:val="394DC3043B9E4027A04F0FA26F29A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B4F55C-57CB-4C63-ABE4-16E2687DB25A}"/>
      </w:docPartPr>
      <w:docPartBody>
        <w:p w:rsidR="00C20F8C" w:rsidRDefault="00C20F8C">
          <w:pPr>
            <w:pStyle w:val="394DC3043B9E4027A04F0FA26F29A0D9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20F8C"/>
    <w:rsid w:val="002F5CB1"/>
    <w:rsid w:val="009241D6"/>
    <w:rsid w:val="00A67569"/>
    <w:rsid w:val="00C20F8C"/>
    <w:rsid w:val="00F5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5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580C619A6DD42AFBCF670CAE52A10F7">
    <w:name w:val="1580C619A6DD42AFBCF670CAE52A10F7"/>
    <w:rsid w:val="00F56521"/>
  </w:style>
  <w:style w:type="paragraph" w:customStyle="1" w:styleId="44941BE3A92044AB9FCCCEC683136FDD">
    <w:name w:val="44941BE3A92044AB9FCCCEC683136FDD"/>
    <w:rsid w:val="00F56521"/>
  </w:style>
  <w:style w:type="paragraph" w:customStyle="1" w:styleId="A181F3547DC8480CAA4EB654B4A9791D">
    <w:name w:val="A181F3547DC8480CAA4EB654B4A9791D"/>
    <w:rsid w:val="00F56521"/>
  </w:style>
  <w:style w:type="paragraph" w:customStyle="1" w:styleId="394DC3043B9E4027A04F0FA26F29A0D9">
    <w:name w:val="394DC3043B9E4027A04F0FA26F29A0D9"/>
    <w:rsid w:val="00F56521"/>
  </w:style>
  <w:style w:type="paragraph" w:customStyle="1" w:styleId="92920F0593A14600A3D683AD95B9220A">
    <w:name w:val="92920F0593A14600A3D683AD95B9220A"/>
    <w:rsid w:val="00F56521"/>
  </w:style>
  <w:style w:type="paragraph" w:customStyle="1" w:styleId="1CC40A9D9785461B94555F0CF9A7AF09">
    <w:name w:val="1CC40A9D9785461B94555F0CF9A7AF09"/>
    <w:rsid w:val="00F56521"/>
  </w:style>
  <w:style w:type="paragraph" w:customStyle="1" w:styleId="093688855EB94D558F10C22B3749EED7">
    <w:name w:val="093688855EB94D558F10C22B3749EED7"/>
    <w:rsid w:val="00F56521"/>
  </w:style>
  <w:style w:type="paragraph" w:customStyle="1" w:styleId="0A88D2D021DE4AB3A2981966BB227A85">
    <w:name w:val="0A88D2D021DE4AB3A2981966BB227A85"/>
    <w:rsid w:val="00F56521"/>
  </w:style>
  <w:style w:type="paragraph" w:customStyle="1" w:styleId="BF9FF16584CD4474900F361FC8364E7C">
    <w:name w:val="BF9FF16584CD4474900F361FC8364E7C"/>
    <w:rsid w:val="00F56521"/>
  </w:style>
  <w:style w:type="character" w:styleId="PlaceholderText">
    <w:name w:val="Placeholder Text"/>
    <w:basedOn w:val="DefaultParagraphFont"/>
    <w:uiPriority w:val="99"/>
    <w:semiHidden/>
    <w:rsid w:val="00F56521"/>
    <w:rPr>
      <w:color w:val="808080"/>
    </w:rPr>
  </w:style>
  <w:style w:type="paragraph" w:customStyle="1" w:styleId="5DB6B404E46E43F3927903A028D2765E">
    <w:name w:val="5DB6B404E46E43F3927903A028D2765E"/>
    <w:rsid w:val="00F56521"/>
  </w:style>
  <w:style w:type="paragraph" w:customStyle="1" w:styleId="54CFBB2D72244DD0A5A73C8C2BCFA311">
    <w:name w:val="54CFBB2D72244DD0A5A73C8C2BCFA311"/>
    <w:rsid w:val="00F56521"/>
  </w:style>
  <w:style w:type="paragraph" w:styleId="ListBullet">
    <w:name w:val="List Bullet"/>
    <w:basedOn w:val="Normal"/>
    <w:uiPriority w:val="1"/>
    <w:unhideWhenUsed/>
    <w:qFormat/>
    <w:rsid w:val="00F56521"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CC04CF61F7D04E63AF2AC6EBA8E8DFA9">
    <w:name w:val="CC04CF61F7D04E63AF2AC6EBA8E8DFA9"/>
    <w:rsid w:val="00F56521"/>
  </w:style>
  <w:style w:type="paragraph" w:customStyle="1" w:styleId="1F823161C8F1459AB82331579E399187">
    <w:name w:val="1F823161C8F1459AB82331579E399187"/>
    <w:rsid w:val="00F56521"/>
  </w:style>
  <w:style w:type="paragraph" w:customStyle="1" w:styleId="822E0B34046B4B0486979E2ED59FC2EC">
    <w:name w:val="822E0B34046B4B0486979E2ED59FC2EC"/>
    <w:rsid w:val="00F56521"/>
  </w:style>
  <w:style w:type="paragraph" w:customStyle="1" w:styleId="1F0CC09034A243FF907BB13674E35F22">
    <w:name w:val="1F0CC09034A243FF907BB13674E35F22"/>
    <w:rsid w:val="00F56521"/>
  </w:style>
  <w:style w:type="paragraph" w:customStyle="1" w:styleId="43DF78FA80B14F89BADDA18D6EFAE313">
    <w:name w:val="43DF78FA80B14F89BADDA18D6EFAE313"/>
    <w:rsid w:val="00F56521"/>
  </w:style>
  <w:style w:type="paragraph" w:customStyle="1" w:styleId="542F28C0261145A6B29F17C98F5A3C85">
    <w:name w:val="542F28C0261145A6B29F17C98F5A3C85"/>
    <w:rsid w:val="00F56521"/>
  </w:style>
  <w:style w:type="paragraph" w:customStyle="1" w:styleId="AF74949E2E014E758DB8167B82F2760A">
    <w:name w:val="AF74949E2E014E758DB8167B82F2760A"/>
    <w:rsid w:val="00F5652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625 W Parker Rd Houston, TX 77091</CompanyAddress>
  <CompanyPhone>8328005751</CompanyPhone>
  <CompanyFax/>
  <CompanyEmail>Friasjenn@icloud.com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431C3B-1C29-4CFE-8693-96D0EE2863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(color)</Template>
  <TotalTime>1</TotalTime>
  <Pages>3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Jennifer Frias</dc:creator>
  <cp:keywords/>
  <cp:lastModifiedBy>jeff oliver</cp:lastModifiedBy>
  <cp:revision>2</cp:revision>
  <dcterms:created xsi:type="dcterms:W3CDTF">2015-12-29T14:38:00Z</dcterms:created>
  <dcterms:modified xsi:type="dcterms:W3CDTF">2015-12-29T14:38:00Z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TC029188809991</vt:lpwstr>
  </property>
</Properties>
</file>